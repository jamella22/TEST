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Default="00077C45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3762798E" wp14:editId="57DE136D">
                  <wp:simplePos x="0" y="0"/>
                  <wp:positionH relativeFrom="page">
                    <wp:posOffset>-29210</wp:posOffset>
                  </wp:positionH>
                  <wp:positionV relativeFrom="paragraph">
                    <wp:posOffset>0</wp:posOffset>
                  </wp:positionV>
                  <wp:extent cx="1706880" cy="1706880"/>
                  <wp:effectExtent l="0" t="0" r="7620" b="7620"/>
                  <wp:wrapNone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56708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6345B4" w:rsidRPr="006345B4" w:rsidRDefault="00077C45" w:rsidP="006345B4">
            <w:pPr>
              <w:pStyle w:val="Title"/>
            </w:pPr>
            <w:proofErr w:type="spellStart"/>
            <w:r>
              <w:t>Kiril</w:t>
            </w:r>
            <w:proofErr w:type="spellEnd"/>
            <w:r w:rsidR="003D1B71" w:rsidRPr="00077C45">
              <w:br/>
            </w:r>
            <w:proofErr w:type="spellStart"/>
            <w:r>
              <w:t>Kirilov</w:t>
            </w:r>
            <w:proofErr w:type="spellEnd"/>
          </w:p>
        </w:tc>
      </w:tr>
      <w:tr w:rsidR="003D1B71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="Calibri" w:hAnsi="Calibri" w:cs="Calibri"/>
                <w:color w:val="0072C7"/>
              </w:rPr>
              <w:id w:val="1196195576"/>
              <w:placeholder>
                <w:docPart w:val="9381864A4BA24974A82D058725D7B8EF"/>
              </w:placeholder>
              <w:temporary/>
              <w:showingPlcHdr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Experience</w:t>
                </w:r>
              </w:p>
            </w:sdtContent>
          </w:sdt>
          <w:p w:rsidR="006345B4" w:rsidRDefault="006345B4" w:rsidP="00AC6C7E">
            <w:pPr>
              <w:pStyle w:val="Dates"/>
              <w:rPr>
                <w:rFonts w:ascii="Calibri" w:hAnsi="Calibri" w:cs="Calibri"/>
              </w:rPr>
            </w:pPr>
          </w:p>
          <w:p w:rsidR="006345B4" w:rsidRDefault="006345B4" w:rsidP="00AC6C7E">
            <w:pPr>
              <w:pStyle w:val="Dates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2021.06 – 2025.11</w:t>
            </w:r>
          </w:p>
          <w:p w:rsidR="006345B4" w:rsidRPr="00740017" w:rsidRDefault="00610A42" w:rsidP="006345B4">
            <w:pPr>
              <w:pStyle w:val="Experience"/>
              <w:rPr>
                <w:rFonts w:ascii="Calibri" w:hAnsi="Calibri" w:cs="Calibri"/>
              </w:rPr>
            </w:pPr>
            <w:r>
              <w:t>Application</w:t>
            </w:r>
            <w:r w:rsidR="006345B4">
              <w:t xml:space="preserve"> Specialist </w:t>
            </w:r>
            <w:r w:rsidR="006345B4">
              <w:t>*</w:t>
            </w:r>
            <w:r w:rsidR="006345B4">
              <w:t>( Installation &amp; Delivery )</w:t>
            </w:r>
            <w:r w:rsidR="006345B4">
              <w:t>*</w:t>
            </w:r>
            <w:proofErr w:type="spellStart"/>
            <w:r w:rsidR="006345B4">
              <w:rPr>
                <w:rFonts w:ascii="Calibri" w:hAnsi="Calibri" w:cs="Calibri"/>
              </w:rPr>
              <w:t>Codix</w:t>
            </w:r>
            <w:proofErr w:type="spellEnd"/>
            <w:r>
              <w:rPr>
                <w:rFonts w:ascii="Calibri" w:hAnsi="Calibri" w:cs="Calibri"/>
              </w:rPr>
              <w:t xml:space="preserve"> Bulgaria</w:t>
            </w:r>
          </w:p>
          <w:p w:rsidR="006345B4" w:rsidRDefault="006345B4" w:rsidP="006345B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Application support tools (e.g., </w:t>
            </w:r>
            <w:proofErr w:type="spellStart"/>
            <w:r>
              <w:t>ServiceNow</w:t>
            </w:r>
            <w:proofErr w:type="spellEnd"/>
            <w:r>
              <w:t xml:space="preserve">, </w:t>
            </w:r>
            <w:proofErr w:type="spellStart"/>
            <w:r>
              <w:t>Jira</w:t>
            </w:r>
            <w:proofErr w:type="spellEnd"/>
            <w:r>
              <w:t xml:space="preserve">, </w:t>
            </w:r>
            <w:proofErr w:type="spellStart"/>
            <w:r>
              <w:t>Zendesk</w:t>
            </w:r>
            <w:proofErr w:type="spellEnd"/>
            <w:r>
              <w:t>)</w:t>
            </w:r>
          </w:p>
          <w:p w:rsidR="006345B4" w:rsidRDefault="006345B4" w:rsidP="006345B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OS knowledge (Windows, Linux)</w:t>
            </w:r>
          </w:p>
          <w:p w:rsidR="006345B4" w:rsidRDefault="006345B4" w:rsidP="006345B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Databases (e.g., SQL, Oracle)</w:t>
            </w:r>
          </w:p>
          <w:p w:rsidR="006345B4" w:rsidRDefault="006345B4" w:rsidP="006345B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ITIL or service management frameworks</w:t>
            </w:r>
          </w:p>
          <w:p w:rsidR="006345B4" w:rsidRDefault="006345B4" w:rsidP="006345B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Monitoring tools </w:t>
            </w:r>
          </w:p>
          <w:p w:rsidR="006345B4" w:rsidRDefault="006345B4" w:rsidP="006345B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Problem-solving, communication</w:t>
            </w:r>
          </w:p>
          <w:p w:rsidR="006345B4" w:rsidRDefault="006345B4" w:rsidP="006345B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Fonts w:ascii="Microsoft Sans Serif"/>
              </w:rPr>
              <w:t xml:space="preserve"> </w:t>
            </w:r>
            <w:proofErr w:type="spellStart"/>
            <w:r>
              <w:rPr>
                <w:rFonts w:ascii="Microsoft Sans Serif"/>
              </w:rPr>
              <w:t>Ansible</w:t>
            </w:r>
            <w:proofErr w:type="spellEnd"/>
            <w:r>
              <w:rPr>
                <w:rFonts w:ascii="Microsoft Sans Serif"/>
              </w:rPr>
              <w:t xml:space="preserve"> , </w:t>
            </w:r>
            <w:proofErr w:type="spellStart"/>
            <w:r>
              <w:rPr>
                <w:rFonts w:ascii="Microsoft Sans Serif"/>
              </w:rPr>
              <w:t>Docker</w:t>
            </w:r>
            <w:proofErr w:type="spellEnd"/>
            <w:r>
              <w:rPr>
                <w:rFonts w:ascii="Microsoft Sans Serif"/>
              </w:rPr>
              <w:t xml:space="preserve"> , </w:t>
            </w:r>
            <w:proofErr w:type="spellStart"/>
            <w:r>
              <w:rPr>
                <w:rFonts w:ascii="Microsoft Sans Serif"/>
              </w:rPr>
              <w:t>Kubernetes</w:t>
            </w:r>
            <w:proofErr w:type="spellEnd"/>
          </w:p>
          <w:p w:rsidR="006345B4" w:rsidRDefault="006345B4" w:rsidP="00AC6C7E">
            <w:pPr>
              <w:pStyle w:val="Dates"/>
              <w:rPr>
                <w:rFonts w:ascii="Calibri" w:hAnsi="Calibri" w:cs="Calibri"/>
              </w:rPr>
            </w:pPr>
          </w:p>
          <w:p w:rsidR="006345B4" w:rsidRDefault="006345B4" w:rsidP="006345B4">
            <w:pPr>
              <w:pStyle w:val="NormalWeb"/>
            </w:pPr>
            <w:r>
              <w:t>Application Support Specialist with over 4 years of experience supporting enterprise software applications across finance and healthcare secto</w:t>
            </w:r>
            <w:r>
              <w:t xml:space="preserve">rs. Skilled in issue diagnosis </w:t>
            </w:r>
            <w:r>
              <w:t>and process automation. Adept at cross-functional communication, improving incident resolution times, and ensuring high availability of critical systems.</w:t>
            </w:r>
            <w:r>
              <w:br/>
            </w:r>
          </w:p>
          <w:p w:rsidR="006345B4" w:rsidRDefault="006345B4" w:rsidP="006345B4">
            <w:pPr>
              <w:pStyle w:val="NormalWeb"/>
            </w:pPr>
          </w:p>
          <w:p w:rsidR="006345B4" w:rsidRDefault="006345B4" w:rsidP="006345B4">
            <w:pPr>
              <w:pStyle w:val="NormalWeb"/>
            </w:pPr>
          </w:p>
          <w:p w:rsidR="006345B4" w:rsidRDefault="006345B4" w:rsidP="006345B4">
            <w:pPr>
              <w:pStyle w:val="NormalWeb"/>
            </w:pPr>
          </w:p>
          <w:p w:rsidR="006345B4" w:rsidRDefault="006345B4" w:rsidP="00AC6C7E">
            <w:pPr>
              <w:pStyle w:val="Dates"/>
              <w:rPr>
                <w:rFonts w:ascii="Calibri" w:hAnsi="Calibri" w:cs="Calibri"/>
              </w:rPr>
            </w:pPr>
          </w:p>
          <w:p w:rsidR="003D1B71" w:rsidRPr="00740017" w:rsidRDefault="006345B4" w:rsidP="00AC6C7E">
            <w:pPr>
              <w:pStyle w:val="Dates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2020 - 2021</w:t>
            </w:r>
          </w:p>
          <w:p w:rsidR="003D1B71" w:rsidRDefault="00077C45" w:rsidP="00AC6C7E">
            <w:pPr>
              <w:pStyle w:val="Experienc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Netwok</w:t>
            </w:r>
            <w:proofErr w:type="spellEnd"/>
            <w:r>
              <w:rPr>
                <w:rFonts w:ascii="Calibri" w:hAnsi="Calibri" w:cs="Calibri"/>
              </w:rPr>
              <w:t>/System Administrator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Netsurf</w:t>
            </w:r>
          </w:p>
          <w:p w:rsidR="00077C45" w:rsidRDefault="00077C45" w:rsidP="00077C45">
            <w:pPr>
              <w:pStyle w:val="BodyText"/>
              <w:spacing w:before="100"/>
              <w:ind w:left="152" w:right="38"/>
              <w:rPr>
                <w:rFonts w:ascii="Microsoft Sans Serif"/>
              </w:rPr>
            </w:pPr>
            <w:r>
              <w:rPr>
                <w:rFonts w:ascii="Microsoft Sans Serif"/>
              </w:rPr>
              <w:t xml:space="preserve">Managed network connectivity and ensured </w:t>
            </w:r>
            <w:proofErr w:type="gramStart"/>
            <w:r>
              <w:rPr>
                <w:rFonts w:ascii="Microsoft Sans Serif"/>
              </w:rPr>
              <w:t>its</w:t>
            </w:r>
            <w:proofErr w:type="gramEnd"/>
            <w:r>
              <w:rPr>
                <w:rFonts w:ascii="Microsoft Sans Serif"/>
              </w:rPr>
              <w:t xml:space="preserve"> LAN/WAN infrastructure was operating according to prescribed best practices and technical standards.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r>
              <w:rPr>
                <w:rFonts w:ascii="Microsoft Sans Serif"/>
              </w:rPr>
              <w:t>Ensured stability and security of network by regularly monitoring systems, trouble-shooting potential problems and cascading software issues to vendors for immediate resolution.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r>
              <w:rPr>
                <w:rFonts w:ascii="Microsoft Sans Serif"/>
              </w:rPr>
              <w:t>Installed, maintained, supported and updated all operating systems for all workstations and servers within a specific network.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r>
              <w:rPr>
                <w:rFonts w:ascii="Trebuchet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521AC83" wp14:editId="07E41328">
                      <wp:simplePos x="0" y="0"/>
                      <wp:positionH relativeFrom="page">
                        <wp:posOffset>603250</wp:posOffset>
                      </wp:positionH>
                      <wp:positionV relativeFrom="paragraph">
                        <wp:posOffset>257175</wp:posOffset>
                      </wp:positionV>
                      <wp:extent cx="3593465" cy="0"/>
                      <wp:effectExtent l="12700" t="13335" r="13335" b="5715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593465" cy="0"/>
                              </a:xfrm>
                              <a:prstGeom prst="line">
                                <a:avLst/>
                              </a:prstGeom>
                              <a:noFill/>
                              <a:ln w="2848">
                                <a:solidFill>
                                  <a:srgbClr val="CCCCCC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512706A6" id="Straight Connector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7.5pt,20.25pt" to="330.4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" strokecolor="#ccc" strokeweight=".07911mm">
                      <v:stroke dashstyle="1 1"/>
                      <w10:wrap anchorx="page"/>
                    </v:line>
                  </w:pict>
                </mc:Fallback>
              </mc:AlternateContent>
            </w:r>
            <w:r>
              <w:rPr>
                <w:rFonts w:ascii="Microsoft Sans Serif"/>
              </w:rPr>
              <w:t xml:space="preserve">Installed and configured all VPN solutions for wireless devices, 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proofErr w:type="gramStart"/>
            <w:r>
              <w:rPr>
                <w:rFonts w:ascii="Microsoft Sans Serif"/>
              </w:rPr>
              <w:t>laptops</w:t>
            </w:r>
            <w:proofErr w:type="gramEnd"/>
            <w:r>
              <w:rPr>
                <w:rFonts w:ascii="Microsoft Sans Serif"/>
              </w:rPr>
              <w:t>, desktops and networked printers.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r>
              <w:rPr>
                <w:rFonts w:ascii="Microsoft Sans Serif"/>
              </w:rPr>
              <w:t xml:space="preserve">Tech stack  : Linux /  Mint , </w:t>
            </w:r>
            <w:proofErr w:type="spellStart"/>
            <w:r>
              <w:rPr>
                <w:rFonts w:ascii="Microsoft Sans Serif"/>
              </w:rPr>
              <w:t>Slackware</w:t>
            </w:r>
            <w:proofErr w:type="spellEnd"/>
            <w:r>
              <w:rPr>
                <w:rFonts w:ascii="Microsoft Sans Serif"/>
              </w:rPr>
              <w:t xml:space="preserve"> , Ubuntu , Centos / ,</w:t>
            </w:r>
            <w:r>
              <w:rPr>
                <w:rFonts w:ascii="Microsoft Sans Serif"/>
              </w:rPr>
              <w:br/>
              <w:t xml:space="preserve">Monitoring system : </w:t>
            </w:r>
            <w:proofErr w:type="spellStart"/>
            <w:r>
              <w:rPr>
                <w:rFonts w:ascii="Microsoft Sans Serif"/>
              </w:rPr>
              <w:t>Grafana</w:t>
            </w:r>
            <w:proofErr w:type="spellEnd"/>
            <w:r>
              <w:rPr>
                <w:rFonts w:ascii="Microsoft Sans Serif"/>
              </w:rPr>
              <w:t xml:space="preserve"> , </w:t>
            </w:r>
            <w:proofErr w:type="spellStart"/>
            <w:r>
              <w:rPr>
                <w:rFonts w:ascii="Microsoft Sans Serif"/>
              </w:rPr>
              <w:t>Zabbix</w:t>
            </w:r>
            <w:proofErr w:type="spellEnd"/>
            <w:r>
              <w:rPr>
                <w:rFonts w:ascii="Microsoft Sans Serif"/>
              </w:rPr>
              <w:t xml:space="preserve"> , Cacti ,</w:t>
            </w:r>
            <w:r>
              <w:rPr>
                <w:rFonts w:ascii="Microsoft Sans Serif"/>
              </w:rPr>
              <w:br/>
              <w:t>Networking : Juniper, Cisco , Extreme Networks ,</w:t>
            </w:r>
            <w:proofErr w:type="spellStart"/>
            <w:r>
              <w:rPr>
                <w:rFonts w:ascii="Microsoft Sans Serif"/>
              </w:rPr>
              <w:t>Miktorik</w:t>
            </w:r>
            <w:proofErr w:type="spellEnd"/>
            <w:r>
              <w:rPr>
                <w:rFonts w:ascii="Microsoft Sans Serif"/>
              </w:rPr>
              <w:t xml:space="preserve"> </w:t>
            </w:r>
            <w:r>
              <w:rPr>
                <w:rFonts w:ascii="Microsoft Sans Serif"/>
              </w:rPr>
              <w:br/>
              <w:t xml:space="preserve">TCP/IP OSI 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r>
              <w:rPr>
                <w:rFonts w:ascii="Microsoft Sans Serif"/>
              </w:rPr>
              <w:t xml:space="preserve">Apache / </w:t>
            </w:r>
            <w:proofErr w:type="spellStart"/>
            <w:r>
              <w:rPr>
                <w:rFonts w:ascii="Microsoft Sans Serif"/>
              </w:rPr>
              <w:t>Ngnix</w:t>
            </w:r>
            <w:proofErr w:type="spellEnd"/>
            <w:r>
              <w:rPr>
                <w:rFonts w:ascii="Microsoft Sans Serif"/>
              </w:rPr>
              <w:t xml:space="preserve"> , </w:t>
            </w:r>
            <w:proofErr w:type="spellStart"/>
            <w:r>
              <w:rPr>
                <w:rFonts w:ascii="Microsoft Sans Serif"/>
              </w:rPr>
              <w:t>Mysql</w:t>
            </w:r>
            <w:proofErr w:type="spellEnd"/>
            <w:r>
              <w:rPr>
                <w:rFonts w:ascii="Microsoft Sans Serif"/>
              </w:rPr>
              <w:t xml:space="preserve"> , VPN / OPENVPN /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proofErr w:type="spellStart"/>
            <w:proofErr w:type="gramStart"/>
            <w:r>
              <w:rPr>
                <w:rFonts w:ascii="Microsoft Sans Serif"/>
              </w:rPr>
              <w:t>Ansible</w:t>
            </w:r>
            <w:proofErr w:type="spellEnd"/>
            <w:r>
              <w:rPr>
                <w:rFonts w:ascii="Microsoft Sans Serif"/>
              </w:rPr>
              <w:t xml:space="preserve"> ,</w:t>
            </w:r>
            <w:proofErr w:type="gramEnd"/>
            <w:r>
              <w:rPr>
                <w:rFonts w:ascii="Microsoft Sans Serif"/>
              </w:rPr>
              <w:t xml:space="preserve"> </w:t>
            </w:r>
            <w:proofErr w:type="spellStart"/>
            <w:r>
              <w:rPr>
                <w:rFonts w:ascii="Microsoft Sans Serif"/>
              </w:rPr>
              <w:t>Docker</w:t>
            </w:r>
            <w:proofErr w:type="spellEnd"/>
            <w:r>
              <w:rPr>
                <w:rFonts w:ascii="Microsoft Sans Serif"/>
              </w:rPr>
              <w:t xml:space="preserve"> , </w:t>
            </w:r>
            <w:proofErr w:type="spellStart"/>
            <w:r>
              <w:rPr>
                <w:rFonts w:ascii="Microsoft Sans Serif"/>
              </w:rPr>
              <w:t>Kubernetes</w:t>
            </w:r>
            <w:proofErr w:type="spellEnd"/>
            <w:r>
              <w:rPr>
                <w:rFonts w:ascii="Microsoft Sans Serif"/>
              </w:rPr>
              <w:t>.</w:t>
            </w: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  <w:r>
              <w:rPr>
                <w:rFonts w:ascii="Microsoft Sans Serif"/>
              </w:rPr>
              <w:t xml:space="preserve">Have little experience with continuous integration CI/CD with Jenkins set up with Ubuntu </w:t>
            </w:r>
            <w:proofErr w:type="gramStart"/>
            <w:r>
              <w:rPr>
                <w:rFonts w:ascii="Microsoft Sans Serif"/>
              </w:rPr>
              <w:t>server .</w:t>
            </w:r>
            <w:proofErr w:type="gramEnd"/>
          </w:p>
          <w:p w:rsidR="00077C45" w:rsidRDefault="00077C45" w:rsidP="00077C45">
            <w:pPr>
              <w:pStyle w:val="BodyText"/>
              <w:ind w:left="152" w:right="38"/>
              <w:rPr>
                <w:rFonts w:ascii="Microsoft Sans Serif"/>
              </w:rPr>
            </w:pPr>
          </w:p>
          <w:p w:rsidR="003D1B71" w:rsidRPr="00740017" w:rsidRDefault="00077C45" w:rsidP="00AC6C7E">
            <w:pPr>
              <w:pStyle w:val="Dates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2018</w:t>
            </w:r>
            <w:r w:rsidR="003D1B71" w:rsidRPr="00740017">
              <w:rPr>
                <w:rFonts w:ascii="Calibri" w:hAnsi="Calibri" w:cs="Calibri"/>
              </w:rPr>
              <w:t>–</w:t>
            </w:r>
            <w:r>
              <w:rPr>
                <w:rFonts w:ascii="Calibri" w:hAnsi="Calibri" w:cs="Calibri"/>
              </w:rPr>
              <w:t>2020</w:t>
            </w:r>
          </w:p>
          <w:p w:rsidR="003D1B71" w:rsidRDefault="00077C45" w:rsidP="00AC6C7E">
            <w:pPr>
              <w:pStyle w:val="Experience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Wordpress</w:t>
            </w:r>
            <w:proofErr w:type="spellEnd"/>
            <w:r>
              <w:rPr>
                <w:rFonts w:ascii="Calibri" w:hAnsi="Calibri" w:cs="Calibri"/>
              </w:rPr>
              <w:t xml:space="preserve"> Freelance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developer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international clients</w:t>
            </w:r>
          </w:p>
          <w:p w:rsidR="00077C45" w:rsidRDefault="00077C45" w:rsidP="00077C45">
            <w:pPr>
              <w:pStyle w:val="BodyText"/>
              <w:spacing w:before="55" w:line="261" w:lineRule="auto"/>
              <w:ind w:left="320" w:right="43" w:hanging="51"/>
            </w:pPr>
            <w:r>
              <w:rPr>
                <w:noProof/>
              </w:rPr>
              <w:drawing>
                <wp:anchor distT="0" distB="0" distL="0" distR="0" simplePos="0" relativeHeight="251663360" behindDoc="0" locked="0" layoutInCell="1" allowOverlap="1" wp14:anchorId="53BF98C8" wp14:editId="785513C9">
                  <wp:simplePos x="0" y="0"/>
                  <wp:positionH relativeFrom="page">
                    <wp:posOffset>641608</wp:posOffset>
                  </wp:positionH>
                  <wp:positionV relativeFrom="paragraph">
                    <wp:posOffset>66816</wp:posOffset>
                  </wp:positionV>
                  <wp:extent cx="38100" cy="38100"/>
                  <wp:effectExtent l="0" t="0" r="0" b="0"/>
                  <wp:wrapNone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Contract or part – time </w:t>
            </w:r>
            <w:proofErr w:type="gramStart"/>
            <w:r>
              <w:t>jobs .</w:t>
            </w:r>
            <w:proofErr w:type="gramEnd"/>
            <w:r>
              <w:br/>
              <w:t>Full stack development from hosting to completed product.</w:t>
            </w:r>
          </w:p>
          <w:p w:rsidR="002E158D" w:rsidRPr="006345B4" w:rsidRDefault="00077C45" w:rsidP="006345B4">
            <w:pPr>
              <w:pStyle w:val="BodyText"/>
              <w:spacing w:before="55" w:line="261" w:lineRule="auto"/>
              <w:ind w:left="320" w:right="43" w:hanging="51"/>
            </w:pPr>
            <w:r>
              <w:t xml:space="preserve">Tech </w:t>
            </w:r>
            <w:proofErr w:type="gramStart"/>
            <w:r>
              <w:t>stack :</w:t>
            </w:r>
            <w:proofErr w:type="gramEnd"/>
            <w:r>
              <w:t xml:space="preserve">  </w:t>
            </w:r>
            <w:proofErr w:type="spellStart"/>
            <w:r>
              <w:t>Cpanel</w:t>
            </w:r>
            <w:proofErr w:type="spellEnd"/>
            <w:r>
              <w:t xml:space="preserve"> , </w:t>
            </w:r>
            <w:proofErr w:type="spellStart"/>
            <w:r>
              <w:t>WordPress</w:t>
            </w:r>
            <w:proofErr w:type="spellEnd"/>
            <w:r>
              <w:t xml:space="preserve"> ,</w:t>
            </w:r>
            <w:proofErr w:type="spellStart"/>
            <w:r>
              <w:t>Woocommerce</w:t>
            </w:r>
            <w:proofErr w:type="spellEnd"/>
            <w:r>
              <w:t>, PHP , MYSQL.</w:t>
            </w:r>
            <w:r>
              <w:br/>
              <w:t xml:space="preserve">Front end and Back end with different </w:t>
            </w:r>
            <w:proofErr w:type="spellStart"/>
            <w:r>
              <w:t>plugins</w:t>
            </w:r>
            <w:proofErr w:type="gramStart"/>
            <w:r>
              <w:t>,builders</w:t>
            </w:r>
            <w:proofErr w:type="spellEnd"/>
            <w:proofErr w:type="gramEnd"/>
            <w:r>
              <w:t xml:space="preserve"> and themes.</w:t>
            </w:r>
          </w:p>
          <w:p w:rsidR="002E158D" w:rsidRPr="00740017" w:rsidRDefault="002E158D" w:rsidP="00AC6C7E">
            <w:pPr>
              <w:pStyle w:val="Experience"/>
              <w:rPr>
                <w:rFonts w:ascii="Calibri" w:hAnsi="Calibri" w:cs="Calibri"/>
              </w:rPr>
            </w:pPr>
          </w:p>
          <w:p w:rsidR="003D1B71" w:rsidRPr="00740017" w:rsidRDefault="00077C45" w:rsidP="00AC6C7E">
            <w:pPr>
              <w:pStyle w:val="Dates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2015</w:t>
            </w:r>
            <w:r w:rsidR="003D1B71" w:rsidRPr="00740017">
              <w:rPr>
                <w:rFonts w:ascii="Calibri" w:hAnsi="Calibri" w:cs="Calibri"/>
              </w:rPr>
              <w:t>–</w:t>
            </w:r>
            <w:r>
              <w:rPr>
                <w:rFonts w:ascii="Calibri" w:hAnsi="Calibri" w:cs="Calibri"/>
              </w:rPr>
              <w:t>2019</w:t>
            </w:r>
          </w:p>
          <w:p w:rsidR="003D1B71" w:rsidRPr="00740017" w:rsidRDefault="00077C45" w:rsidP="00AC6C7E">
            <w:pPr>
              <w:pStyle w:val="Experience"/>
              <w:rPr>
                <w:rFonts w:ascii="Calibri" w:hAnsi="Calibri" w:cs="Calibri"/>
              </w:rPr>
            </w:pPr>
            <w:proofErr w:type="spellStart"/>
            <w:r>
              <w:t>Telecomunication</w:t>
            </w:r>
            <w:proofErr w:type="spellEnd"/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Sales Expert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 w:rsidR="003D1B71" w:rsidRPr="00740017">
              <w:rPr>
                <w:rStyle w:val="Strong"/>
                <w:rFonts w:ascii="Calibri" w:hAnsi="Calibri" w:cs="Calibri"/>
              </w:rPr>
              <w:t>•</w:t>
            </w:r>
            <w:r w:rsidR="003D1B71" w:rsidRPr="0074001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VIVACOM</w:t>
            </w:r>
          </w:p>
          <w:p w:rsidR="00077C45" w:rsidRDefault="00077C45" w:rsidP="00077C45">
            <w:pPr>
              <w:pStyle w:val="BodyText"/>
              <w:spacing w:before="55" w:line="261" w:lineRule="auto"/>
              <w:ind w:left="320" w:right="43" w:hanging="51"/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72E4EBC5" wp14:editId="5335D82E">
                  <wp:simplePos x="0" y="0"/>
                  <wp:positionH relativeFrom="page">
                    <wp:posOffset>641608</wp:posOffset>
                  </wp:positionH>
                  <wp:positionV relativeFrom="paragraph">
                    <wp:posOffset>66816</wp:posOffset>
                  </wp:positionV>
                  <wp:extent cx="38100" cy="38100"/>
                  <wp:effectExtent l="0" t="0" r="0" b="0"/>
                  <wp:wrapNone/>
                  <wp:docPr id="2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84346"/>
                <w:w w:val="105"/>
              </w:rPr>
              <w:t xml:space="preserve">Administrative and operational duties Set up and maintain the store according to a strict planogram Provide  customer  service  Sale phones and accessories </w:t>
            </w:r>
            <w:r>
              <w:rPr>
                <w:color w:val="384346"/>
                <w:spacing w:val="-4"/>
                <w:w w:val="105"/>
              </w:rPr>
              <w:t xml:space="preserve">Team </w:t>
            </w:r>
            <w:r>
              <w:rPr>
                <w:color w:val="384346"/>
                <w:w w:val="105"/>
              </w:rPr>
              <w:t xml:space="preserve">selling Hold and lead team meetings Actively track stores sales for employee and store goals Train new hires in account and bill analysis and best practices Telemarking calls and </w:t>
            </w:r>
            <w:proofErr w:type="spellStart"/>
            <w:r>
              <w:rPr>
                <w:rFonts w:ascii="Arial" w:hAnsi="Arial"/>
                <w:color w:val="384346"/>
                <w:w w:val="105"/>
              </w:rPr>
              <w:t>ﬂ</w:t>
            </w:r>
            <w:r>
              <w:rPr>
                <w:color w:val="384346"/>
                <w:w w:val="105"/>
              </w:rPr>
              <w:t>yering</w:t>
            </w:r>
            <w:proofErr w:type="spellEnd"/>
            <w:r>
              <w:rPr>
                <w:color w:val="384346"/>
                <w:w w:val="105"/>
              </w:rPr>
              <w:t xml:space="preserve"> Know all current promotions and </w:t>
            </w:r>
            <w:r>
              <w:rPr>
                <w:color w:val="384346"/>
                <w:spacing w:val="-3"/>
                <w:w w:val="105"/>
              </w:rPr>
              <w:t xml:space="preserve">have </w:t>
            </w:r>
            <w:r>
              <w:rPr>
                <w:color w:val="384346"/>
                <w:w w:val="105"/>
              </w:rPr>
              <w:t xml:space="preserve">a working knowledge of expired ones including their restrictions and requirements and how to execute them at point of </w:t>
            </w:r>
            <w:r>
              <w:rPr>
                <w:color w:val="384346"/>
                <w:spacing w:val="-34"/>
                <w:w w:val="105"/>
              </w:rPr>
              <w:t xml:space="preserve"> </w:t>
            </w:r>
            <w:r>
              <w:rPr>
                <w:color w:val="384346"/>
                <w:w w:val="105"/>
              </w:rPr>
              <w:t>sale.</w:t>
            </w:r>
          </w:p>
          <w:p w:rsidR="003D1B71" w:rsidRDefault="003D1B71" w:rsidP="00AC6C7E">
            <w:pPr>
              <w:rPr>
                <w:rFonts w:ascii="Calibri" w:hAnsi="Calibri" w:cs="Calibri"/>
              </w:rPr>
            </w:pPr>
          </w:p>
          <w:p w:rsidR="006345B4" w:rsidRDefault="006345B4" w:rsidP="00AC6C7E">
            <w:pPr>
              <w:rPr>
                <w:rFonts w:ascii="Calibri" w:hAnsi="Calibri" w:cs="Calibri"/>
              </w:rPr>
            </w:pPr>
          </w:p>
          <w:p w:rsidR="006345B4" w:rsidRDefault="006345B4" w:rsidP="00AC6C7E">
            <w:pPr>
              <w:rPr>
                <w:rFonts w:ascii="Calibri" w:hAnsi="Calibri" w:cs="Calibri"/>
              </w:rPr>
            </w:pPr>
          </w:p>
          <w:p w:rsidR="006345B4" w:rsidRDefault="006345B4" w:rsidP="00AC6C7E">
            <w:pPr>
              <w:rPr>
                <w:rFonts w:ascii="Calibri" w:hAnsi="Calibri" w:cs="Calibri"/>
              </w:rPr>
            </w:pPr>
          </w:p>
          <w:p w:rsidR="006345B4" w:rsidRDefault="006345B4" w:rsidP="00AC6C7E">
            <w:pPr>
              <w:rPr>
                <w:rFonts w:ascii="Calibri" w:hAnsi="Calibri" w:cs="Calibri"/>
              </w:rPr>
            </w:pPr>
          </w:p>
          <w:p w:rsidR="006345B4" w:rsidRDefault="006345B4" w:rsidP="00AC6C7E">
            <w:pPr>
              <w:rPr>
                <w:rFonts w:ascii="Calibri" w:hAnsi="Calibri" w:cs="Calibri"/>
              </w:rPr>
            </w:pPr>
          </w:p>
          <w:p w:rsidR="006345B4" w:rsidRDefault="006345B4" w:rsidP="00AC6C7E">
            <w:pPr>
              <w:rPr>
                <w:rFonts w:ascii="Calibri" w:hAnsi="Calibri" w:cs="Calibri"/>
              </w:rPr>
            </w:pPr>
          </w:p>
          <w:p w:rsidR="00077C45" w:rsidRPr="00740017" w:rsidRDefault="00077C45" w:rsidP="00AC6C7E">
            <w:pPr>
              <w:rPr>
                <w:rFonts w:ascii="Calibri" w:hAnsi="Calibri" w:cs="Calibri"/>
              </w:rPr>
            </w:pPr>
          </w:p>
          <w:sdt>
            <w:sdtPr>
              <w:rPr>
                <w:rFonts w:ascii="Calibri" w:hAnsi="Calibri" w:cs="Calibri"/>
                <w:color w:val="0072C7"/>
              </w:rPr>
              <w:id w:val="-1554227259"/>
              <w:placeholder>
                <w:docPart w:val="B69F1C0444F94CC498F8814464D4D355"/>
              </w:placeholder>
              <w:temporary/>
              <w:showingPlcHdr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Education</w:t>
                </w:r>
              </w:p>
            </w:sdtContent>
          </w:sdt>
          <w:p w:rsidR="003D1B71" w:rsidRDefault="00077C45" w:rsidP="00353B60">
            <w:pPr>
              <w:pStyle w:val="SchoolName"/>
            </w:pPr>
            <w:proofErr w:type="spellStart"/>
            <w:r>
              <w:t>Aplied</w:t>
            </w:r>
            <w:proofErr w:type="spellEnd"/>
            <w:r>
              <w:t xml:space="preserve"> Physics</w:t>
            </w:r>
            <w:r w:rsidR="003D1B71" w:rsidRPr="00740017">
              <w:t xml:space="preserve">, </w:t>
            </w:r>
            <w:proofErr w:type="spellStart"/>
            <w:r>
              <w:t>Sofia,Bulgaria</w:t>
            </w:r>
            <w:proofErr w:type="spellEnd"/>
          </w:p>
          <w:p w:rsidR="00077C45" w:rsidRDefault="00077C45" w:rsidP="00353B60">
            <w:pPr>
              <w:pStyle w:val="SchoolName"/>
            </w:pPr>
          </w:p>
          <w:p w:rsidR="00077C45" w:rsidRDefault="00077C45" w:rsidP="00353B60">
            <w:pPr>
              <w:pStyle w:val="SchoolName"/>
            </w:pPr>
            <w:r>
              <w:t xml:space="preserve">Software Academy / </w:t>
            </w:r>
            <w:proofErr w:type="spellStart"/>
            <w:r w:rsidR="002E158D">
              <w:t>Softuni</w:t>
            </w:r>
            <w:proofErr w:type="spellEnd"/>
            <w:r w:rsidR="002E158D">
              <w:t xml:space="preserve"> / Sofia ,Bulgaria </w:t>
            </w:r>
            <w:r w:rsidR="002E158D">
              <w:br/>
            </w:r>
          </w:p>
          <w:p w:rsidR="002E158D" w:rsidRPr="00740017" w:rsidRDefault="002E158D" w:rsidP="00353B60">
            <w:pPr>
              <w:pStyle w:val="SchoolName"/>
            </w:pPr>
            <w:proofErr w:type="spellStart"/>
            <w:r>
              <w:t>Udemy</w:t>
            </w:r>
            <w:proofErr w:type="spellEnd"/>
            <w:r>
              <w:t xml:space="preserve"> different courses </w:t>
            </w:r>
          </w:p>
          <w:sdt>
            <w:sdtPr>
              <w:rPr>
                <w:rFonts w:ascii="Calibri" w:hAnsi="Calibri" w:cs="Calibri"/>
                <w:color w:val="0072C7"/>
              </w:rPr>
              <w:id w:val="-1730222568"/>
              <w:placeholder>
                <w:docPart w:val="7CAE4955DB9E4207820FD73E250719A7"/>
              </w:placeholder>
              <w:temporary/>
              <w:showingPlcHdr/>
            </w:sdtPr>
            <w:sdtEndPr/>
            <w:sdtContent>
              <w:p w:rsidR="003D1B71" w:rsidRPr="00E572D6" w:rsidRDefault="003D1B71" w:rsidP="00AC6C7E">
                <w:pPr>
                  <w:pStyle w:val="Heading2"/>
                  <w:rPr>
                    <w:rFonts w:ascii="Calibri" w:hAnsi="Calibri" w:cs="Calibri"/>
                    <w:color w:val="0072C7"/>
                  </w:rPr>
                </w:pPr>
                <w:r w:rsidRPr="00AC6C7E">
                  <w:t>Communication</w:t>
                </w:r>
              </w:p>
            </w:sdtContent>
          </w:sdt>
          <w:p w:rsidR="002E158D" w:rsidRDefault="002E158D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Strong communication skills in Bulgarian / native language /</w:t>
            </w:r>
          </w:p>
          <w:p w:rsidR="002E158D" w:rsidRDefault="002E158D" w:rsidP="00AC6C7E">
            <w:pPr>
              <w:rPr>
                <w:rFonts w:ascii="Calibri" w:hAnsi="Calibri" w:cs="Calibri"/>
              </w:rPr>
            </w:pPr>
          </w:p>
          <w:p w:rsidR="002E158D" w:rsidRDefault="002E158D" w:rsidP="00AC6C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English written and spoken / is average , not fluent /</w:t>
            </w:r>
          </w:p>
          <w:p w:rsidR="003D1B71" w:rsidRPr="002E158D" w:rsidRDefault="003D1B71" w:rsidP="002E158D">
            <w:pPr>
              <w:pStyle w:val="Heading2"/>
              <w:rPr>
                <w:rFonts w:ascii="Calibri" w:hAnsi="Calibri" w:cs="Calibri"/>
                <w:color w:val="0072C7"/>
              </w:rPr>
            </w:pPr>
          </w:p>
        </w:tc>
        <w:bookmarkStart w:id="0" w:name="_GoBack"/>
        <w:bookmarkEnd w:id="0"/>
      </w:tr>
      <w:tr w:rsidR="003D1B71" w:rsidTr="003D1B71">
        <w:trPr>
          <w:trHeight w:val="1164"/>
        </w:trPr>
        <w:tc>
          <w:tcPr>
            <w:tcW w:w="720" w:type="dxa"/>
          </w:tcPr>
          <w:p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>
            <w:pPr>
              <w:pStyle w:val="BodyText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Pr="00590471" w:rsidRDefault="003D1B71" w:rsidP="00222466"/>
        </w:tc>
      </w:tr>
      <w:tr w:rsidR="003D1B71" w:rsidTr="003D1B71">
        <w:trPr>
          <w:trHeight w:val="54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692B409C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077C45" w:rsidP="00077C45">
            <w:pPr>
              <w:pStyle w:val="Information"/>
            </w:pPr>
            <w:proofErr w:type="spellStart"/>
            <w:r>
              <w:t>Montana,Bulgaria</w:t>
            </w:r>
            <w:proofErr w:type="spellEnd"/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222466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24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4E603867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077C45" w:rsidP="00077C45">
            <w:pPr>
              <w:pStyle w:val="Information"/>
            </w:pPr>
            <w:r>
              <w:t>+359876663308</w:t>
            </w: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83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51EDCBF1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8" o:title="Email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380FD1" w:rsidRDefault="00360C2F" w:rsidP="00077C45">
            <w:pPr>
              <w:pStyle w:val="Information"/>
            </w:pPr>
            <w:hyperlink r:id="rId19" w:history="1">
              <w:r w:rsidR="00077C45" w:rsidRPr="000B0F59">
                <w:rPr>
                  <w:rStyle w:val="Hyperlink"/>
                </w:rPr>
                <w:t>Jamella8272@gmail.com</w:t>
              </w:r>
            </w:hyperlink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174"/>
        </w:trPr>
        <w:tc>
          <w:tcPr>
            <w:tcW w:w="720" w:type="dxa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376291" w:rsidRDefault="003D1B71" w:rsidP="00B6466C">
            <w:pPr>
              <w:pStyle w:val="NoSpacing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423" w:type="dxa"/>
            <w:vMerge/>
          </w:tcPr>
          <w:p w:rsidR="003D1B71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633"/>
        </w:trPr>
        <w:tc>
          <w:tcPr>
            <w:tcW w:w="720" w:type="dxa"/>
          </w:tcPr>
          <w:p w:rsidR="003D1B71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376291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312" w:type="dxa"/>
            <w:vAlign w:val="center"/>
          </w:tcPr>
          <w:p w:rsidR="003D1B71" w:rsidRPr="00380FD1" w:rsidRDefault="003D1B71" w:rsidP="00077C45">
            <w:pPr>
              <w:pStyle w:val="Information"/>
            </w:pPr>
          </w:p>
        </w:tc>
        <w:tc>
          <w:tcPr>
            <w:tcW w:w="423" w:type="dxa"/>
            <w:vMerge/>
          </w:tcPr>
          <w:p w:rsidR="003D1B71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:rsidR="003D1B71" w:rsidRDefault="003D1B71" w:rsidP="005801E5">
            <w:pPr>
              <w:pStyle w:val="Heading1"/>
            </w:pPr>
          </w:p>
        </w:tc>
      </w:tr>
      <w:tr w:rsidR="003D1B71" w:rsidTr="003D1B71">
        <w:trPr>
          <w:trHeight w:val="2448"/>
        </w:trPr>
        <w:tc>
          <w:tcPr>
            <w:tcW w:w="720" w:type="dxa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942" w:type="dxa"/>
            <w:gridSpan w:val="2"/>
          </w:tcPr>
          <w:p w:rsidR="003D1B71" w:rsidRPr="0056708E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423" w:type="dxa"/>
          </w:tcPr>
          <w:p w:rsidR="003D1B71" w:rsidRDefault="003D1B71" w:rsidP="00222466"/>
        </w:tc>
        <w:tc>
          <w:tcPr>
            <w:tcW w:w="6607" w:type="dxa"/>
            <w:vMerge/>
          </w:tcPr>
          <w:p w:rsidR="003D1B71" w:rsidRDefault="003D1B71" w:rsidP="00222466"/>
        </w:tc>
      </w:tr>
    </w:tbl>
    <w:p w:rsidR="007F5B63" w:rsidRPr="00CE1E3D" w:rsidRDefault="007F5B63" w:rsidP="006D79A8">
      <w:pPr>
        <w:pStyle w:val="BodyText"/>
      </w:pPr>
    </w:p>
    <w:sectPr w:rsidR="007F5B63" w:rsidRPr="00CE1E3D" w:rsidSect="003D1B71">
      <w:headerReference w:type="default" r:id="rId20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0C2F" w:rsidRDefault="00360C2F" w:rsidP="00590471">
      <w:r>
        <w:separator/>
      </w:r>
    </w:p>
  </w:endnote>
  <w:endnote w:type="continuationSeparator" w:id="0">
    <w:p w:rsidR="00360C2F" w:rsidRDefault="00360C2F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0C2F" w:rsidRDefault="00360C2F" w:rsidP="00590471">
      <w:r>
        <w:separator/>
      </w:r>
    </w:p>
  </w:footnote>
  <w:footnote w:type="continuationSeparator" w:id="0">
    <w:p w:rsidR="00360C2F" w:rsidRDefault="00360C2F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471" w:rsidRDefault="00310F17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85452" wp14:editId="7AC38A4D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>
                          <a:extLst/>
                        </wps:cNvPr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>
                          <a:extLst/>
                        </wps:cNvPr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>
                          <a:extLst/>
                        </wps:cNvPr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522EA7A6" id="Group 26" o:spid="_x0000_s1026" style="position:absolute;margin-left:-126.9pt;margin-top:-36pt;width:683.95pt;height:830.55pt;z-index:251657216" coordorigin=",-2286" coordsize="86864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9140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C45"/>
    <w:rsid w:val="00060042"/>
    <w:rsid w:val="00077C45"/>
    <w:rsid w:val="0008685D"/>
    <w:rsid w:val="00090860"/>
    <w:rsid w:val="00112FD7"/>
    <w:rsid w:val="00150ABD"/>
    <w:rsid w:val="001946FC"/>
    <w:rsid w:val="00222466"/>
    <w:rsid w:val="0024753C"/>
    <w:rsid w:val="00276026"/>
    <w:rsid w:val="002B4549"/>
    <w:rsid w:val="002E158D"/>
    <w:rsid w:val="00310F17"/>
    <w:rsid w:val="00322A46"/>
    <w:rsid w:val="003326CB"/>
    <w:rsid w:val="00353B60"/>
    <w:rsid w:val="00360C2F"/>
    <w:rsid w:val="00376291"/>
    <w:rsid w:val="00380FD1"/>
    <w:rsid w:val="00383D02"/>
    <w:rsid w:val="00385DE7"/>
    <w:rsid w:val="003D1B71"/>
    <w:rsid w:val="004E158A"/>
    <w:rsid w:val="00565C77"/>
    <w:rsid w:val="0056708E"/>
    <w:rsid w:val="005801E5"/>
    <w:rsid w:val="00590471"/>
    <w:rsid w:val="005D01FA"/>
    <w:rsid w:val="00610A42"/>
    <w:rsid w:val="006345B4"/>
    <w:rsid w:val="00653E17"/>
    <w:rsid w:val="006A08E8"/>
    <w:rsid w:val="006D79A8"/>
    <w:rsid w:val="0072353B"/>
    <w:rsid w:val="007575B6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B1B5D"/>
    <w:rsid w:val="00BC22C7"/>
    <w:rsid w:val="00BD195A"/>
    <w:rsid w:val="00C07240"/>
    <w:rsid w:val="00C14078"/>
    <w:rsid w:val="00CE1E3D"/>
    <w:rsid w:val="00D053FA"/>
    <w:rsid w:val="00DC3F0A"/>
    <w:rsid w:val="00E26AED"/>
    <w:rsid w:val="00E73AB8"/>
    <w:rsid w:val="00E90A60"/>
    <w:rsid w:val="00ED47F7"/>
    <w:rsid w:val="00EE7E09"/>
    <w:rsid w:val="00EF1F54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unhideWhenUsed/>
    <w:rsid w:val="00077C4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5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5B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45B4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BodyText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Bullet">
    <w:name w:val="List Bullet"/>
    <w:basedOn w:val="Normal"/>
    <w:uiPriority w:val="99"/>
    <w:rsid w:val="00AC6C7E"/>
    <w:pPr>
      <w:numPr>
        <w:numId w:val="3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character" w:styleId="Hyperlink">
    <w:name w:val="Hyperlink"/>
    <w:basedOn w:val="DefaultParagraphFont"/>
    <w:uiPriority w:val="99"/>
    <w:unhideWhenUsed/>
    <w:rsid w:val="00077C4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5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5B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45B4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Jamella8272@gmail.com" TargetMode="Externa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kSparrow\AppData\Roaming\Microsoft\Templates\Blue%20spher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381864A4BA24974A82D058725D7B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B698C-1715-40F4-A338-C5CA77C2429F}"/>
      </w:docPartPr>
      <w:docPartBody>
        <w:p w:rsidR="00E415DC" w:rsidRDefault="00E75F88">
          <w:pPr>
            <w:pStyle w:val="9381864A4BA24974A82D058725D7B8EF"/>
          </w:pPr>
          <w:r w:rsidRPr="00AC6C7E">
            <w:t>Experience</w:t>
          </w:r>
        </w:p>
      </w:docPartBody>
    </w:docPart>
    <w:docPart>
      <w:docPartPr>
        <w:name w:val="B69F1C0444F94CC498F8814464D4D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8BCA4-5B6E-408D-BCEF-1C27B49FCDEA}"/>
      </w:docPartPr>
      <w:docPartBody>
        <w:p w:rsidR="00E415DC" w:rsidRDefault="00E75F88">
          <w:pPr>
            <w:pStyle w:val="B69F1C0444F94CC498F8814464D4D355"/>
          </w:pPr>
          <w:r w:rsidRPr="00AC6C7E">
            <w:t>Education</w:t>
          </w:r>
        </w:p>
      </w:docPartBody>
    </w:docPart>
    <w:docPart>
      <w:docPartPr>
        <w:name w:val="7CAE4955DB9E4207820FD73E25071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B560E-FD66-4C34-B6BD-688DD1644E20}"/>
      </w:docPartPr>
      <w:docPartBody>
        <w:p w:rsidR="00E415DC" w:rsidRDefault="00E75F88">
          <w:pPr>
            <w:pStyle w:val="7CAE4955DB9E4207820FD73E250719A7"/>
          </w:pPr>
          <w:r w:rsidRPr="00AC6C7E">
            <w:t>Communication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F88"/>
    <w:rsid w:val="00E415DC"/>
    <w:rsid w:val="00E75F88"/>
    <w:rsid w:val="00EC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7AFA2F51AD42C8BB0FC3D9924889C7">
    <w:name w:val="CC7AFA2F51AD42C8BB0FC3D9924889C7"/>
  </w:style>
  <w:style w:type="paragraph" w:customStyle="1" w:styleId="A1DF3E745A7B43749BF420DA81BF3541">
    <w:name w:val="A1DF3E745A7B43749BF420DA81BF3541"/>
  </w:style>
  <w:style w:type="paragraph" w:customStyle="1" w:styleId="9381864A4BA24974A82D058725D7B8EF">
    <w:name w:val="9381864A4BA24974A82D058725D7B8EF"/>
  </w:style>
  <w:style w:type="paragraph" w:customStyle="1" w:styleId="862BD3C7582840E3A159B99A00ED6FE4">
    <w:name w:val="862BD3C7582840E3A159B99A00ED6FE4"/>
  </w:style>
  <w:style w:type="paragraph" w:customStyle="1" w:styleId="BF297E659B3642B88CE1BA214DE9B574">
    <w:name w:val="BF297E659B3642B88CE1BA214DE9B574"/>
  </w:style>
  <w:style w:type="paragraph" w:customStyle="1" w:styleId="2D3FF9A1759E4E6C92EE210BEC30A30D">
    <w:name w:val="2D3FF9A1759E4E6C92EE210BEC30A30D"/>
  </w:style>
  <w:style w:type="paragraph" w:customStyle="1" w:styleId="D0394447B79348EEBE5492DF47D512CD">
    <w:name w:val="D0394447B79348EEBE5492DF47D512CD"/>
  </w:style>
  <w:style w:type="paragraph" w:customStyle="1" w:styleId="53F35C6D4A254ABB83040F9377F7C8C1">
    <w:name w:val="53F35C6D4A254ABB83040F9377F7C8C1"/>
  </w:style>
  <w:style w:type="paragraph" w:customStyle="1" w:styleId="61732672F452442794683324AB0579AA">
    <w:name w:val="61732672F452442794683324AB0579AA"/>
  </w:style>
  <w:style w:type="paragraph" w:customStyle="1" w:styleId="3FD2C068CB8C419683090D1FAB0C69C3">
    <w:name w:val="3FD2C068CB8C419683090D1FAB0C69C3"/>
  </w:style>
  <w:style w:type="paragraph" w:customStyle="1" w:styleId="E5860E156B8348549D57C02E71C177CD">
    <w:name w:val="E5860E156B8348549D57C02E71C177CD"/>
  </w:style>
  <w:style w:type="paragraph" w:customStyle="1" w:styleId="37C2BD1C98F54F5AA439B766E41AAE1F">
    <w:name w:val="37C2BD1C98F54F5AA439B766E41AAE1F"/>
  </w:style>
  <w:style w:type="paragraph" w:customStyle="1" w:styleId="7ECE8C1D8B6A4E7DAB29BD489750CDC0">
    <w:name w:val="7ECE8C1D8B6A4E7DAB29BD489750CDC0"/>
  </w:style>
  <w:style w:type="paragraph" w:customStyle="1" w:styleId="F398EFF463C3421A8FD788AA17E7E4B6">
    <w:name w:val="F398EFF463C3421A8FD788AA17E7E4B6"/>
  </w:style>
  <w:style w:type="paragraph" w:customStyle="1" w:styleId="6D9E43F5D4AF4E3884057F1D0497C201">
    <w:name w:val="6D9E43F5D4AF4E3884057F1D0497C201"/>
  </w:style>
  <w:style w:type="paragraph" w:customStyle="1" w:styleId="2A66ED8274AD4CC6A0A9FD1379ABB319">
    <w:name w:val="2A66ED8274AD4CC6A0A9FD1379ABB319"/>
  </w:style>
  <w:style w:type="paragraph" w:customStyle="1" w:styleId="E3437268B38F4937BB9E0AB9F451FB49">
    <w:name w:val="E3437268B38F4937BB9E0AB9F451FB49"/>
  </w:style>
  <w:style w:type="paragraph" w:customStyle="1" w:styleId="9CB072189360468C9A86221A74351042">
    <w:name w:val="9CB072189360468C9A86221A74351042"/>
  </w:style>
  <w:style w:type="paragraph" w:customStyle="1" w:styleId="9ECF06E5899548A6B42C3E16228F2B0A">
    <w:name w:val="9ECF06E5899548A6B42C3E16228F2B0A"/>
  </w:style>
  <w:style w:type="paragraph" w:customStyle="1" w:styleId="B69F1C0444F94CC498F8814464D4D355">
    <w:name w:val="B69F1C0444F94CC498F8814464D4D355"/>
  </w:style>
  <w:style w:type="paragraph" w:customStyle="1" w:styleId="6A420A3B9D0544FC8C8ABCE76BE2A899">
    <w:name w:val="6A420A3B9D0544FC8C8ABCE76BE2A899"/>
  </w:style>
  <w:style w:type="paragraph" w:customStyle="1" w:styleId="8D6A645BCFD44FBB86CFA5673AF9CD42">
    <w:name w:val="8D6A645BCFD44FBB86CFA5673AF9CD42"/>
  </w:style>
  <w:style w:type="paragraph" w:customStyle="1" w:styleId="34ACC985282A4DCAA1AFB89DB7F0943C">
    <w:name w:val="34ACC985282A4DCAA1AFB89DB7F0943C"/>
  </w:style>
  <w:style w:type="paragraph" w:customStyle="1" w:styleId="7CAE4955DB9E4207820FD73E250719A7">
    <w:name w:val="7CAE4955DB9E4207820FD73E250719A7"/>
  </w:style>
  <w:style w:type="paragraph" w:customStyle="1" w:styleId="1B5B6914A88645AF9CC066EC2E6596D4">
    <w:name w:val="1B5B6914A88645AF9CC066EC2E6596D4"/>
  </w:style>
  <w:style w:type="paragraph" w:customStyle="1" w:styleId="5600859881604220986B3C7C38935A8B">
    <w:name w:val="5600859881604220986B3C7C38935A8B"/>
  </w:style>
  <w:style w:type="paragraph" w:customStyle="1" w:styleId="5F335F59F7594A5F814974F1ADEAFB90">
    <w:name w:val="5F335F59F7594A5F814974F1ADEAFB90"/>
  </w:style>
  <w:style w:type="paragraph" w:customStyle="1" w:styleId="B0E6454C17944D6FBE955AE170E38385">
    <w:name w:val="B0E6454C17944D6FBE955AE170E38385"/>
  </w:style>
  <w:style w:type="paragraph" w:customStyle="1" w:styleId="D2E7E8BBC20744FCAFBC93CC612C2F8B">
    <w:name w:val="D2E7E8BBC20744FCAFBC93CC612C2F8B"/>
  </w:style>
  <w:style w:type="paragraph" w:customStyle="1" w:styleId="6CE215119F5B473BA43FE2623BBEBF9E">
    <w:name w:val="6CE215119F5B473BA43FE2623BBEBF9E"/>
  </w:style>
  <w:style w:type="paragraph" w:customStyle="1" w:styleId="972F7933024F4C89914FF06501535402">
    <w:name w:val="972F7933024F4C89914FF06501535402"/>
  </w:style>
  <w:style w:type="paragraph" w:customStyle="1" w:styleId="68800DF82EBA4B8B89F7CB43B66F32B9">
    <w:name w:val="68800DF82EBA4B8B89F7CB43B66F32B9"/>
  </w:style>
  <w:style w:type="paragraph" w:customStyle="1" w:styleId="80203198E7BC41328AE3BA1C839CEE14">
    <w:name w:val="80203198E7BC41328AE3BA1C839CEE14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BC93F8C0E1F47D1A89EA5F2C5335260">
    <w:name w:val="0BC93F8C0E1F47D1A89EA5F2C533526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7AFA2F51AD42C8BB0FC3D9924889C7">
    <w:name w:val="CC7AFA2F51AD42C8BB0FC3D9924889C7"/>
  </w:style>
  <w:style w:type="paragraph" w:customStyle="1" w:styleId="A1DF3E745A7B43749BF420DA81BF3541">
    <w:name w:val="A1DF3E745A7B43749BF420DA81BF3541"/>
  </w:style>
  <w:style w:type="paragraph" w:customStyle="1" w:styleId="9381864A4BA24974A82D058725D7B8EF">
    <w:name w:val="9381864A4BA24974A82D058725D7B8EF"/>
  </w:style>
  <w:style w:type="paragraph" w:customStyle="1" w:styleId="862BD3C7582840E3A159B99A00ED6FE4">
    <w:name w:val="862BD3C7582840E3A159B99A00ED6FE4"/>
  </w:style>
  <w:style w:type="paragraph" w:customStyle="1" w:styleId="BF297E659B3642B88CE1BA214DE9B574">
    <w:name w:val="BF297E659B3642B88CE1BA214DE9B574"/>
  </w:style>
  <w:style w:type="paragraph" w:customStyle="1" w:styleId="2D3FF9A1759E4E6C92EE210BEC30A30D">
    <w:name w:val="2D3FF9A1759E4E6C92EE210BEC30A30D"/>
  </w:style>
  <w:style w:type="paragraph" w:customStyle="1" w:styleId="D0394447B79348EEBE5492DF47D512CD">
    <w:name w:val="D0394447B79348EEBE5492DF47D512CD"/>
  </w:style>
  <w:style w:type="paragraph" w:customStyle="1" w:styleId="53F35C6D4A254ABB83040F9377F7C8C1">
    <w:name w:val="53F35C6D4A254ABB83040F9377F7C8C1"/>
  </w:style>
  <w:style w:type="paragraph" w:customStyle="1" w:styleId="61732672F452442794683324AB0579AA">
    <w:name w:val="61732672F452442794683324AB0579AA"/>
  </w:style>
  <w:style w:type="paragraph" w:customStyle="1" w:styleId="3FD2C068CB8C419683090D1FAB0C69C3">
    <w:name w:val="3FD2C068CB8C419683090D1FAB0C69C3"/>
  </w:style>
  <w:style w:type="paragraph" w:customStyle="1" w:styleId="E5860E156B8348549D57C02E71C177CD">
    <w:name w:val="E5860E156B8348549D57C02E71C177CD"/>
  </w:style>
  <w:style w:type="paragraph" w:customStyle="1" w:styleId="37C2BD1C98F54F5AA439B766E41AAE1F">
    <w:name w:val="37C2BD1C98F54F5AA439B766E41AAE1F"/>
  </w:style>
  <w:style w:type="paragraph" w:customStyle="1" w:styleId="7ECE8C1D8B6A4E7DAB29BD489750CDC0">
    <w:name w:val="7ECE8C1D8B6A4E7DAB29BD489750CDC0"/>
  </w:style>
  <w:style w:type="paragraph" w:customStyle="1" w:styleId="F398EFF463C3421A8FD788AA17E7E4B6">
    <w:name w:val="F398EFF463C3421A8FD788AA17E7E4B6"/>
  </w:style>
  <w:style w:type="paragraph" w:customStyle="1" w:styleId="6D9E43F5D4AF4E3884057F1D0497C201">
    <w:name w:val="6D9E43F5D4AF4E3884057F1D0497C201"/>
  </w:style>
  <w:style w:type="paragraph" w:customStyle="1" w:styleId="2A66ED8274AD4CC6A0A9FD1379ABB319">
    <w:name w:val="2A66ED8274AD4CC6A0A9FD1379ABB319"/>
  </w:style>
  <w:style w:type="paragraph" w:customStyle="1" w:styleId="E3437268B38F4937BB9E0AB9F451FB49">
    <w:name w:val="E3437268B38F4937BB9E0AB9F451FB49"/>
  </w:style>
  <w:style w:type="paragraph" w:customStyle="1" w:styleId="9CB072189360468C9A86221A74351042">
    <w:name w:val="9CB072189360468C9A86221A74351042"/>
  </w:style>
  <w:style w:type="paragraph" w:customStyle="1" w:styleId="9ECF06E5899548A6B42C3E16228F2B0A">
    <w:name w:val="9ECF06E5899548A6B42C3E16228F2B0A"/>
  </w:style>
  <w:style w:type="paragraph" w:customStyle="1" w:styleId="B69F1C0444F94CC498F8814464D4D355">
    <w:name w:val="B69F1C0444F94CC498F8814464D4D355"/>
  </w:style>
  <w:style w:type="paragraph" w:customStyle="1" w:styleId="6A420A3B9D0544FC8C8ABCE76BE2A899">
    <w:name w:val="6A420A3B9D0544FC8C8ABCE76BE2A899"/>
  </w:style>
  <w:style w:type="paragraph" w:customStyle="1" w:styleId="8D6A645BCFD44FBB86CFA5673AF9CD42">
    <w:name w:val="8D6A645BCFD44FBB86CFA5673AF9CD42"/>
  </w:style>
  <w:style w:type="paragraph" w:customStyle="1" w:styleId="34ACC985282A4DCAA1AFB89DB7F0943C">
    <w:name w:val="34ACC985282A4DCAA1AFB89DB7F0943C"/>
  </w:style>
  <w:style w:type="paragraph" w:customStyle="1" w:styleId="7CAE4955DB9E4207820FD73E250719A7">
    <w:name w:val="7CAE4955DB9E4207820FD73E250719A7"/>
  </w:style>
  <w:style w:type="paragraph" w:customStyle="1" w:styleId="1B5B6914A88645AF9CC066EC2E6596D4">
    <w:name w:val="1B5B6914A88645AF9CC066EC2E6596D4"/>
  </w:style>
  <w:style w:type="paragraph" w:customStyle="1" w:styleId="5600859881604220986B3C7C38935A8B">
    <w:name w:val="5600859881604220986B3C7C38935A8B"/>
  </w:style>
  <w:style w:type="paragraph" w:customStyle="1" w:styleId="5F335F59F7594A5F814974F1ADEAFB90">
    <w:name w:val="5F335F59F7594A5F814974F1ADEAFB90"/>
  </w:style>
  <w:style w:type="paragraph" w:customStyle="1" w:styleId="B0E6454C17944D6FBE955AE170E38385">
    <w:name w:val="B0E6454C17944D6FBE955AE170E38385"/>
  </w:style>
  <w:style w:type="paragraph" w:customStyle="1" w:styleId="D2E7E8BBC20744FCAFBC93CC612C2F8B">
    <w:name w:val="D2E7E8BBC20744FCAFBC93CC612C2F8B"/>
  </w:style>
  <w:style w:type="paragraph" w:customStyle="1" w:styleId="6CE215119F5B473BA43FE2623BBEBF9E">
    <w:name w:val="6CE215119F5B473BA43FE2623BBEBF9E"/>
  </w:style>
  <w:style w:type="paragraph" w:customStyle="1" w:styleId="972F7933024F4C89914FF06501535402">
    <w:name w:val="972F7933024F4C89914FF06501535402"/>
  </w:style>
  <w:style w:type="paragraph" w:customStyle="1" w:styleId="68800DF82EBA4B8B89F7CB43B66F32B9">
    <w:name w:val="68800DF82EBA4B8B89F7CB43B66F32B9"/>
  </w:style>
  <w:style w:type="paragraph" w:customStyle="1" w:styleId="80203198E7BC41328AE3BA1C839CEE14">
    <w:name w:val="80203198E7BC41328AE3BA1C839CEE14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BC93F8C0E1F47D1A89EA5F2C5335260">
    <w:name w:val="0BC93F8C0E1F47D1A89EA5F2C53352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resume.dotx</Template>
  <TotalTime>0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2025-08-05T12:58:00Z</dcterms:created>
  <dcterms:modified xsi:type="dcterms:W3CDTF">2025-08-05T12:58:00Z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